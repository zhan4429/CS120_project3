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7F2BA741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001BF">
        <w:rPr>
          <w:rStyle w:val="Heading1Char"/>
          <w:b/>
          <w:bCs/>
          <w:sz w:val="30"/>
          <w:szCs w:val="30"/>
        </w:rPr>
        <w:t>S</w:t>
      </w:r>
      <w:r w:rsidR="00CD4E8A" w:rsidRPr="0068088A">
        <w:rPr>
          <w:rStyle w:val="Heading1Char"/>
          <w:b/>
          <w:bCs/>
          <w:sz w:val="30"/>
          <w:szCs w:val="30"/>
        </w:rPr>
        <w:t xml:space="preserve"> </w:t>
      </w:r>
      <w:r w:rsidR="007F74E8">
        <w:rPr>
          <w:rStyle w:val="Heading1Char"/>
          <w:b/>
          <w:bCs/>
          <w:sz w:val="30"/>
          <w:szCs w:val="30"/>
        </w:rPr>
        <w:t>1</w:t>
      </w:r>
      <w:r w:rsidR="00CD4E8A" w:rsidRPr="0068088A">
        <w:rPr>
          <w:rStyle w:val="Heading1Char"/>
          <w:b/>
          <w:bCs/>
          <w:sz w:val="30"/>
          <w:szCs w:val="30"/>
        </w:rPr>
        <w:t>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77111D">
        <w:rPr>
          <w:rStyle w:val="Strong"/>
          <w:color w:val="1089D4"/>
        </w:rPr>
        <w:t>Project</w:t>
      </w:r>
      <w:r w:rsidR="007F74E8">
        <w:rPr>
          <w:rStyle w:val="Strong"/>
          <w:color w:val="1089D4"/>
        </w:rPr>
        <w:t xml:space="preserve"> </w:t>
      </w:r>
      <w:r w:rsidR="00FF061B">
        <w:rPr>
          <w:rStyle w:val="Strong"/>
          <w:color w:val="1089D4"/>
        </w:rPr>
        <w:t>3</w:t>
      </w:r>
    </w:p>
    <w:p w14:paraId="5147316D" w14:textId="5A662C4C" w:rsidR="00B04303" w:rsidRPr="00D273B3" w:rsidRDefault="00AA7461" w:rsidP="00D273B3">
      <w:pPr>
        <w:pStyle w:val="Heading2"/>
        <w:jc w:val="center"/>
      </w:pPr>
      <w:r>
        <w:br/>
      </w:r>
      <w:r w:rsidR="00B04303" w:rsidRPr="00B04303">
        <w:rPr>
          <w:sz w:val="32"/>
          <w:szCs w:val="32"/>
        </w:rPr>
        <w:t>Deliverable Worksheet</w:t>
      </w:r>
    </w:p>
    <w:p w14:paraId="260D9CFC" w14:textId="77777777" w:rsidR="00A764FA" w:rsidRPr="00B04303" w:rsidRDefault="00A764FA" w:rsidP="00A764FA">
      <w:pPr>
        <w:shd w:val="clear" w:color="auto" w:fill="FFFFFF"/>
        <w:spacing w:before="180" w:after="180"/>
        <w:rPr>
          <w:b/>
          <w:bCs/>
          <w:sz w:val="32"/>
          <w:szCs w:val="32"/>
        </w:rPr>
      </w:pPr>
      <w:r w:rsidRPr="00B04303">
        <w:rPr>
          <w:b/>
          <w:bCs/>
          <w:sz w:val="32"/>
          <w:szCs w:val="32"/>
        </w:rPr>
        <w:t>Deliverable Worksheet</w:t>
      </w:r>
    </w:p>
    <w:p w14:paraId="734C2C63" w14:textId="77777777" w:rsidR="00A764FA" w:rsidRPr="003F2709" w:rsidRDefault="00A764FA" w:rsidP="00A764FA">
      <w:pPr>
        <w:shd w:val="clear" w:color="auto" w:fill="FFFFFF"/>
        <w:spacing w:before="180" w:after="180"/>
        <w:rPr>
          <w:i/>
          <w:iCs/>
        </w:rPr>
      </w:pPr>
      <w:proofErr w:type="gramStart"/>
      <w:r w:rsidRPr="003F2709">
        <w:rPr>
          <w:b/>
          <w:bCs/>
        </w:rPr>
        <w:t>Yes</w:t>
      </w:r>
      <w:r>
        <w:t xml:space="preserve">  </w:t>
      </w:r>
      <w:r w:rsidRPr="003F2709">
        <w:rPr>
          <w:i/>
          <w:iCs/>
        </w:rPr>
        <w:t>All</w:t>
      </w:r>
      <w:proofErr w:type="gramEnd"/>
      <w:r w:rsidRPr="003F2709">
        <w:rPr>
          <w:i/>
          <w:iCs/>
        </w:rPr>
        <w:t xml:space="preserve"> code files (combine into a compressed/zip file – do not add this deliverable worksheet to </w:t>
      </w:r>
      <w:r w:rsidRPr="003F2709">
        <w:rPr>
          <w:i/>
          <w:iCs/>
        </w:rPr>
        <w:br/>
        <w:t xml:space="preserve">      the zip file)</w:t>
      </w:r>
    </w:p>
    <w:p w14:paraId="4C4FD5B0" w14:textId="77777777" w:rsidR="00A764FA" w:rsidRPr="003F2709" w:rsidRDefault="00A764FA" w:rsidP="00A764FA">
      <w:pPr>
        <w:shd w:val="clear" w:color="auto" w:fill="FFFFFF"/>
        <w:spacing w:before="180" w:after="180"/>
        <w:rPr>
          <w:i/>
          <w:iCs/>
        </w:rPr>
      </w:pPr>
      <w:proofErr w:type="gramStart"/>
      <w:r w:rsidRPr="003F2709">
        <w:rPr>
          <w:b/>
          <w:bCs/>
        </w:rPr>
        <w:t>Yes</w:t>
      </w:r>
      <w:proofErr w:type="gramEnd"/>
      <w:r>
        <w:t xml:space="preserve"> </w:t>
      </w:r>
      <w:r w:rsidRPr="003F2709">
        <w:rPr>
          <w:i/>
          <w:iCs/>
        </w:rPr>
        <w:t>Paste screenshots of each table in the database below</w:t>
      </w:r>
    </w:p>
    <w:p w14:paraId="2DC5A737" w14:textId="77777777" w:rsidR="00A764FA" w:rsidRDefault="00A764FA" w:rsidP="00A764FA">
      <w:pPr>
        <w:shd w:val="clear" w:color="auto" w:fill="FFFFFF"/>
        <w:spacing w:before="180" w:after="180"/>
      </w:pPr>
    </w:p>
    <w:p w14:paraId="12ACC080" w14:textId="77777777" w:rsidR="00A764FA" w:rsidRPr="00CC6E59" w:rsidRDefault="00A764FA" w:rsidP="00A764FA">
      <w:pPr>
        <w:shd w:val="clear" w:color="auto" w:fill="FFFFFF"/>
        <w:spacing w:before="180" w:after="180"/>
        <w:rPr>
          <w:b/>
          <w:bCs/>
        </w:rPr>
      </w:pPr>
      <w:r w:rsidRPr="00CC6E59">
        <w:rPr>
          <w:b/>
          <w:bCs/>
        </w:rPr>
        <w:t>Table: books</w:t>
      </w:r>
    </w:p>
    <w:p w14:paraId="0861A7F9" w14:textId="77777777" w:rsidR="00A764FA" w:rsidRDefault="00A764FA" w:rsidP="00A764FA">
      <w:pPr>
        <w:shd w:val="clear" w:color="auto" w:fill="FFFFFF"/>
        <w:spacing w:before="180" w:after="180"/>
      </w:pPr>
      <w:r>
        <w:rPr>
          <w:noProof/>
        </w:rPr>
        <w:drawing>
          <wp:inline distT="0" distB="0" distL="0" distR="0" wp14:anchorId="1FEBE068" wp14:editId="370CB1BA">
            <wp:extent cx="5194092" cy="2317637"/>
            <wp:effectExtent l="0" t="0" r="635" b="0"/>
            <wp:docPr id="1749193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3382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587" cy="232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BB26" w14:textId="77777777" w:rsidR="00A764FA" w:rsidRPr="00CC6E59" w:rsidRDefault="00A764FA" w:rsidP="00A764FA">
      <w:pPr>
        <w:shd w:val="clear" w:color="auto" w:fill="FFFFFF"/>
        <w:spacing w:before="180" w:after="180"/>
        <w:rPr>
          <w:b/>
          <w:bCs/>
        </w:rPr>
      </w:pPr>
      <w:r w:rsidRPr="00CC6E59">
        <w:rPr>
          <w:b/>
          <w:bCs/>
        </w:rPr>
        <w:t>Table: orders</w:t>
      </w:r>
    </w:p>
    <w:p w14:paraId="3099636B" w14:textId="77777777" w:rsidR="00A764FA" w:rsidRDefault="00A764FA" w:rsidP="00A764FA">
      <w:pPr>
        <w:shd w:val="clear" w:color="auto" w:fill="FFFFFF"/>
        <w:spacing w:before="180" w:after="180"/>
      </w:pPr>
      <w:r>
        <w:rPr>
          <w:noProof/>
        </w:rPr>
        <w:drawing>
          <wp:inline distT="0" distB="0" distL="0" distR="0" wp14:anchorId="7D0AEC08" wp14:editId="270DE957">
            <wp:extent cx="5276263" cy="2697741"/>
            <wp:effectExtent l="0" t="0" r="0" b="0"/>
            <wp:docPr id="21320521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2141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421" cy="27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C5B5" w14:textId="77777777" w:rsidR="00A764FA" w:rsidRDefault="00A764FA" w:rsidP="00A764FA">
      <w:pPr>
        <w:shd w:val="clear" w:color="auto" w:fill="FFFFFF"/>
        <w:spacing w:before="180" w:after="180"/>
      </w:pPr>
    </w:p>
    <w:p w14:paraId="7EB86F51" w14:textId="77777777" w:rsidR="00A764FA" w:rsidRDefault="00A764FA" w:rsidP="00A764FA">
      <w:pPr>
        <w:shd w:val="clear" w:color="auto" w:fill="FFFFFF"/>
        <w:spacing w:before="180" w:after="180"/>
      </w:pPr>
    </w:p>
    <w:p w14:paraId="049369F8" w14:textId="77777777" w:rsidR="00A764FA" w:rsidRDefault="00A764FA" w:rsidP="00A764FA">
      <w:pPr>
        <w:shd w:val="clear" w:color="auto" w:fill="FFFFFF"/>
        <w:spacing w:before="180" w:after="180"/>
      </w:pPr>
    </w:p>
    <w:p w14:paraId="26550605" w14:textId="77777777" w:rsidR="00A764FA" w:rsidRDefault="00A764FA" w:rsidP="00A764FA">
      <w:pPr>
        <w:shd w:val="clear" w:color="auto" w:fill="FFFFFF"/>
        <w:spacing w:before="180" w:after="180"/>
      </w:pPr>
    </w:p>
    <w:p w14:paraId="26D4A6C4" w14:textId="77777777" w:rsidR="00A764FA" w:rsidRDefault="00A764FA" w:rsidP="00A764FA">
      <w:pPr>
        <w:shd w:val="clear" w:color="auto" w:fill="FFFFFF"/>
        <w:spacing w:before="180" w:after="180"/>
      </w:pPr>
    </w:p>
    <w:p w14:paraId="470E627A" w14:textId="77777777" w:rsidR="00A764FA" w:rsidRPr="00CC6E59" w:rsidRDefault="00A764FA" w:rsidP="00A764FA">
      <w:pPr>
        <w:shd w:val="clear" w:color="auto" w:fill="FFFFFF"/>
        <w:spacing w:before="180" w:after="180"/>
        <w:rPr>
          <w:b/>
          <w:bCs/>
        </w:rPr>
      </w:pPr>
      <w:r w:rsidRPr="00CC6E59">
        <w:rPr>
          <w:b/>
          <w:bCs/>
        </w:rPr>
        <w:t xml:space="preserve">Table: </w:t>
      </w:r>
      <w:proofErr w:type="spellStart"/>
      <w:r w:rsidRPr="00CC6E59">
        <w:rPr>
          <w:b/>
          <w:bCs/>
        </w:rPr>
        <w:t>order</w:t>
      </w:r>
      <w:r>
        <w:rPr>
          <w:b/>
          <w:bCs/>
        </w:rPr>
        <w:t>_items</w:t>
      </w:r>
      <w:proofErr w:type="spellEnd"/>
    </w:p>
    <w:p w14:paraId="0DE4C1C8" w14:textId="77777777" w:rsidR="00A764FA" w:rsidRDefault="00A764FA" w:rsidP="00A764FA">
      <w:pPr>
        <w:shd w:val="clear" w:color="auto" w:fill="FFFFFF"/>
        <w:spacing w:before="180" w:after="180"/>
      </w:pPr>
      <w:r>
        <w:rPr>
          <w:noProof/>
        </w:rPr>
        <w:drawing>
          <wp:inline distT="0" distB="0" distL="0" distR="0" wp14:anchorId="5BBD80CD" wp14:editId="10031C48">
            <wp:extent cx="4586355" cy="3382722"/>
            <wp:effectExtent l="0" t="0" r="0" b="0"/>
            <wp:docPr id="3567617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61770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78" cy="341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D8DF" w14:textId="77777777" w:rsidR="00A764FA" w:rsidRDefault="00A764FA" w:rsidP="00A764FA">
      <w:pPr>
        <w:shd w:val="clear" w:color="auto" w:fill="FFFFFF"/>
        <w:spacing w:before="180" w:after="180"/>
      </w:pPr>
    </w:p>
    <w:p w14:paraId="1B8E93DE" w14:textId="77777777" w:rsidR="00A764FA" w:rsidRDefault="00A764FA" w:rsidP="00A764FA">
      <w:pPr>
        <w:shd w:val="clear" w:color="auto" w:fill="FFFFFF"/>
        <w:spacing w:before="180" w:after="180"/>
      </w:pPr>
    </w:p>
    <w:p w14:paraId="47CB6F9C" w14:textId="77777777" w:rsidR="00A764FA" w:rsidRDefault="00A764FA" w:rsidP="00A764FA">
      <w:pPr>
        <w:shd w:val="clear" w:color="auto" w:fill="FFFFFF"/>
        <w:spacing w:before="180" w:after="180"/>
      </w:pPr>
      <w:r w:rsidRPr="003F2709">
        <w:rPr>
          <w:b/>
          <w:bCs/>
        </w:rPr>
        <w:t>URL for product page:</w:t>
      </w:r>
      <w:r>
        <w:t xml:space="preserve">  </w:t>
      </w:r>
      <w:hyperlink r:id="rId11" w:history="1">
        <w:r w:rsidRPr="00663540">
          <w:rPr>
            <w:rStyle w:val="Hyperlink"/>
          </w:rPr>
          <w:t>https://yuchengz1.sgedu.site/project3/products.php</w:t>
        </w:r>
      </w:hyperlink>
    </w:p>
    <w:p w14:paraId="628583D8" w14:textId="77777777" w:rsidR="00A764FA" w:rsidRDefault="00A764FA" w:rsidP="00A764FA">
      <w:pPr>
        <w:shd w:val="clear" w:color="auto" w:fill="FFFFFF"/>
        <w:spacing w:before="180" w:after="180"/>
      </w:pPr>
      <w:r w:rsidRPr="003F2709">
        <w:rPr>
          <w:b/>
          <w:bCs/>
        </w:rPr>
        <w:t>URL for orders page:</w:t>
      </w:r>
      <w:r>
        <w:t xml:space="preserve">  </w:t>
      </w:r>
      <w:hyperlink r:id="rId12" w:history="1">
        <w:r w:rsidRPr="00663540">
          <w:rPr>
            <w:rStyle w:val="Hyperlink"/>
          </w:rPr>
          <w:t>https://yuchengz1.sgedu.site/project3/orders.php</w:t>
        </w:r>
      </w:hyperlink>
    </w:p>
    <w:p w14:paraId="371FDCF2" w14:textId="77777777" w:rsidR="00A764FA" w:rsidRDefault="00A764FA" w:rsidP="00A764FA">
      <w:pPr>
        <w:shd w:val="clear" w:color="auto" w:fill="FFFFFF"/>
        <w:spacing w:before="180" w:after="180"/>
      </w:pPr>
    </w:p>
    <w:p w14:paraId="5C6C03D5" w14:textId="77777777" w:rsidR="00A764FA" w:rsidRPr="00114C3C" w:rsidRDefault="00A764FA" w:rsidP="00A764FA">
      <w:pPr>
        <w:shd w:val="clear" w:color="auto" w:fill="FFFFFF"/>
        <w:spacing w:before="180" w:after="180"/>
        <w:rPr>
          <w:i/>
          <w:iCs/>
        </w:rPr>
      </w:pPr>
      <w:r w:rsidRPr="00114C3C">
        <w:rPr>
          <w:i/>
          <w:iCs/>
        </w:rPr>
        <w:t xml:space="preserve">Project requirements- check off those you completed.  </w:t>
      </w:r>
    </w:p>
    <w:p w14:paraId="36DBED01" w14:textId="77777777" w:rsidR="00A764FA" w:rsidRDefault="00A764FA" w:rsidP="00A764FA">
      <w:pPr>
        <w:shd w:val="clear" w:color="auto" w:fill="FFFFFF"/>
        <w:spacing w:before="180" w:after="180"/>
      </w:pPr>
      <w:proofErr w:type="gramStart"/>
      <w:r w:rsidRPr="00CC6E59">
        <w:rPr>
          <w:b/>
          <w:bCs/>
        </w:rPr>
        <w:t>Yes</w:t>
      </w:r>
      <w:proofErr w:type="gramEnd"/>
      <w:r>
        <w:tab/>
        <w:t xml:space="preserve">Database created to store orders and products </w:t>
      </w:r>
    </w:p>
    <w:p w14:paraId="2E20050C" w14:textId="77777777" w:rsidR="00A764FA" w:rsidRDefault="00A764FA" w:rsidP="00A764FA">
      <w:pPr>
        <w:shd w:val="clear" w:color="auto" w:fill="FFFFFF"/>
        <w:spacing w:before="180" w:after="180"/>
      </w:pPr>
      <w:r w:rsidRPr="00CC6E59">
        <w:rPr>
          <w:b/>
          <w:bCs/>
        </w:rPr>
        <w:t>Yes</w:t>
      </w:r>
      <w:r>
        <w:tab/>
        <w:t>Products page</w:t>
      </w:r>
    </w:p>
    <w:p w14:paraId="1D6E745B" w14:textId="77777777" w:rsidR="00A764FA" w:rsidRDefault="00A764FA" w:rsidP="00A764FA">
      <w:pPr>
        <w:shd w:val="clear" w:color="auto" w:fill="FFFFFF"/>
        <w:spacing w:before="180" w:after="180"/>
      </w:pPr>
      <w:proofErr w:type="gramStart"/>
      <w:r w:rsidRPr="00CC6E59">
        <w:rPr>
          <w:b/>
          <w:bCs/>
        </w:rPr>
        <w:t>Yes</w:t>
      </w:r>
      <w:proofErr w:type="gramEnd"/>
      <w:r>
        <w:tab/>
        <w:t>Cart page</w:t>
      </w:r>
    </w:p>
    <w:p w14:paraId="3172761D" w14:textId="77777777" w:rsidR="00A764FA" w:rsidRDefault="00A764FA" w:rsidP="00A764FA">
      <w:pPr>
        <w:shd w:val="clear" w:color="auto" w:fill="FFFFFF"/>
        <w:spacing w:before="180" w:after="180"/>
      </w:pPr>
      <w:r w:rsidRPr="00CC6E59">
        <w:rPr>
          <w:b/>
          <w:bCs/>
        </w:rPr>
        <w:t>Yes</w:t>
      </w:r>
      <w:r>
        <w:tab/>
        <w:t>“Thank you” page</w:t>
      </w:r>
    </w:p>
    <w:p w14:paraId="0F2A1313" w14:textId="77777777" w:rsidR="00A764FA" w:rsidRDefault="00A764FA" w:rsidP="00A764FA">
      <w:pPr>
        <w:shd w:val="clear" w:color="auto" w:fill="FFFFFF"/>
        <w:spacing w:before="180" w:after="180"/>
      </w:pPr>
      <w:proofErr w:type="gramStart"/>
      <w:r w:rsidRPr="00CC6E59">
        <w:rPr>
          <w:b/>
          <w:bCs/>
        </w:rPr>
        <w:t>Yes</w:t>
      </w:r>
      <w:proofErr w:type="gramEnd"/>
      <w:r>
        <w:t xml:space="preserve">         Orders page</w:t>
      </w:r>
    </w:p>
    <w:p w14:paraId="5C2A7FE4" w14:textId="77777777" w:rsidR="00A764FA" w:rsidRDefault="00A764FA" w:rsidP="00A764FA">
      <w:pPr>
        <w:shd w:val="clear" w:color="auto" w:fill="FFFFFF"/>
        <w:spacing w:before="180" w:after="180"/>
      </w:pPr>
    </w:p>
    <w:p w14:paraId="65792C50" w14:textId="77777777" w:rsidR="00A764FA" w:rsidRPr="003F2709" w:rsidRDefault="00A764FA" w:rsidP="00A764FA">
      <w:pPr>
        <w:shd w:val="clear" w:color="auto" w:fill="FFFFFF"/>
        <w:spacing w:before="180" w:after="180"/>
        <w:rPr>
          <w:i/>
          <w:iCs/>
        </w:rPr>
      </w:pPr>
      <w:r w:rsidRPr="003F2709">
        <w:rPr>
          <w:i/>
          <w:iCs/>
        </w:rPr>
        <w:lastRenderedPageBreak/>
        <w:t>Are there any extra features you added that are not listed above?</w:t>
      </w:r>
    </w:p>
    <w:p w14:paraId="74A5D4C6" w14:textId="77777777" w:rsidR="00A764FA" w:rsidRDefault="00A764FA" w:rsidP="00A764FA">
      <w:pPr>
        <w:pStyle w:val="ListParagraph"/>
        <w:numPr>
          <w:ilvl w:val="0"/>
          <w:numId w:val="23"/>
        </w:numPr>
        <w:shd w:val="clear" w:color="auto" w:fill="FFFFFF"/>
        <w:spacing w:before="180" w:after="180"/>
      </w:pPr>
      <w:r>
        <w:t xml:space="preserve">I created three </w:t>
      </w:r>
      <w:proofErr w:type="spellStart"/>
      <w:r>
        <w:t>sql</w:t>
      </w:r>
      <w:proofErr w:type="spellEnd"/>
      <w:r>
        <w:t xml:space="preserve"> databases: books, orders and </w:t>
      </w:r>
      <w:proofErr w:type="spellStart"/>
      <w:r>
        <w:t>order_items</w:t>
      </w:r>
      <w:proofErr w:type="spellEnd"/>
      <w:r>
        <w:t xml:space="preserve">. Among these, </w:t>
      </w:r>
      <w:proofErr w:type="spellStart"/>
      <w:r>
        <w:t>order_items</w:t>
      </w:r>
      <w:proofErr w:type="spellEnd"/>
      <w:r>
        <w:t xml:space="preserve"> is used as the assignment table. This allows unlimited products to be ordered. </w:t>
      </w:r>
    </w:p>
    <w:p w14:paraId="18E0965C" w14:textId="77777777" w:rsidR="00A764FA" w:rsidRDefault="00A764FA" w:rsidP="00A764FA">
      <w:pPr>
        <w:pStyle w:val="ListParagraph"/>
        <w:numPr>
          <w:ilvl w:val="0"/>
          <w:numId w:val="23"/>
        </w:numPr>
        <w:shd w:val="clear" w:color="auto" w:fill="FFFFFF"/>
        <w:spacing w:before="180" w:after="180"/>
      </w:pPr>
      <w:r>
        <w:t xml:space="preserve">I used Bootstrap for the web design to simplify my web development, and ensure a clean, responsive and mobile-friendly user interface. </w:t>
      </w:r>
    </w:p>
    <w:p w14:paraId="7AF50695" w14:textId="77777777" w:rsidR="00A764FA" w:rsidRPr="00F829C6" w:rsidRDefault="00A764FA" w:rsidP="00A764FA">
      <w:pPr>
        <w:shd w:val="clear" w:color="auto" w:fill="FFFFFF"/>
        <w:spacing w:before="180" w:after="180"/>
        <w:rPr>
          <w:i/>
          <w:iCs/>
        </w:rPr>
      </w:pPr>
      <w:r w:rsidRPr="00F829C6">
        <w:rPr>
          <w:i/>
          <w:iCs/>
        </w:rPr>
        <w:t>What was the most interesting part of this project?</w:t>
      </w:r>
    </w:p>
    <w:p w14:paraId="250A870E" w14:textId="77777777" w:rsidR="00A764FA" w:rsidRDefault="00A764FA" w:rsidP="00A764FA">
      <w:pPr>
        <w:shd w:val="clear" w:color="auto" w:fill="FFFFFF"/>
        <w:spacing w:before="180" w:after="180"/>
        <w:rPr>
          <w:rFonts w:hint="eastAsia"/>
          <w:lang w:eastAsia="zh-CN"/>
        </w:rPr>
      </w:pPr>
      <w:r>
        <w:rPr>
          <w:lang w:eastAsia="zh-CN"/>
        </w:rPr>
        <w:t xml:space="preserve">The most interesting part of this project is integrating both the </w:t>
      </w:r>
      <w:proofErr w:type="gramStart"/>
      <w:r>
        <w:rPr>
          <w:lang w:eastAsia="zh-CN"/>
        </w:rPr>
        <w:t>frontend(</w:t>
      </w:r>
      <w:proofErr w:type="gramEnd"/>
      <w:r>
        <w:rPr>
          <w:lang w:eastAsia="zh-CN"/>
        </w:rPr>
        <w:t xml:space="preserve">HTML, </w:t>
      </w:r>
      <w:proofErr w:type="spellStart"/>
      <w:r>
        <w:rPr>
          <w:lang w:eastAsia="zh-CN"/>
        </w:rPr>
        <w:t>Javascript</w:t>
      </w:r>
      <w:proofErr w:type="spellEnd"/>
      <w:r>
        <w:rPr>
          <w:lang w:eastAsia="zh-CN"/>
        </w:rPr>
        <w:t xml:space="preserve">, and CSS) and backend (SQL and PHP) to build a fully functional website. Unlike temporary stored only in the browser, this project involves storing data permanently in SQL databases. </w:t>
      </w:r>
    </w:p>
    <w:p w14:paraId="3B732773" w14:textId="77777777" w:rsidR="00B04303" w:rsidRDefault="00B04303" w:rsidP="00973299">
      <w:pPr>
        <w:shd w:val="clear" w:color="auto" w:fill="FFFFFF"/>
        <w:spacing w:before="180" w:after="180"/>
      </w:pPr>
    </w:p>
    <w:sectPr w:rsidR="00B04303" w:rsidSect="00EA5BE2">
      <w:footerReference w:type="default" r:id="rId13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9A4A" w14:textId="77777777" w:rsidR="00DF1345" w:rsidRDefault="00DF1345">
      <w:pPr>
        <w:spacing w:after="0"/>
      </w:pPr>
      <w:r>
        <w:separator/>
      </w:r>
    </w:p>
  </w:endnote>
  <w:endnote w:type="continuationSeparator" w:id="0">
    <w:p w14:paraId="4639A0AF" w14:textId="77777777" w:rsidR="00DF1345" w:rsidRDefault="00DF13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0D24" w14:textId="77777777" w:rsidR="00DF1345" w:rsidRDefault="00DF1345">
      <w:pPr>
        <w:spacing w:after="0"/>
      </w:pPr>
      <w:r>
        <w:separator/>
      </w:r>
    </w:p>
  </w:footnote>
  <w:footnote w:type="continuationSeparator" w:id="0">
    <w:p w14:paraId="643CE763" w14:textId="77777777" w:rsidR="00DF1345" w:rsidRDefault="00DF13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6A34184"/>
    <w:multiLevelType w:val="hybridMultilevel"/>
    <w:tmpl w:val="337A4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705734"/>
    <w:multiLevelType w:val="multilevel"/>
    <w:tmpl w:val="6DF00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D3440"/>
    <w:multiLevelType w:val="hybridMultilevel"/>
    <w:tmpl w:val="92D6C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761C89"/>
    <w:multiLevelType w:val="hybridMultilevel"/>
    <w:tmpl w:val="DDC0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226BA"/>
    <w:multiLevelType w:val="hybridMultilevel"/>
    <w:tmpl w:val="D04213A0"/>
    <w:lvl w:ilvl="0" w:tplc="3530F33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C90846"/>
    <w:multiLevelType w:val="hybridMultilevel"/>
    <w:tmpl w:val="2A9C1E80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45234"/>
    <w:multiLevelType w:val="hybridMultilevel"/>
    <w:tmpl w:val="C4FE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5709DC"/>
    <w:multiLevelType w:val="multilevel"/>
    <w:tmpl w:val="DB18A15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85A83"/>
    <w:multiLevelType w:val="hybridMultilevel"/>
    <w:tmpl w:val="3226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51A82"/>
    <w:multiLevelType w:val="hybridMultilevel"/>
    <w:tmpl w:val="4C04A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D4D21"/>
    <w:multiLevelType w:val="hybridMultilevel"/>
    <w:tmpl w:val="552C0A12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20E87"/>
    <w:multiLevelType w:val="hybridMultilevel"/>
    <w:tmpl w:val="F33E4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16291"/>
    <w:multiLevelType w:val="hybridMultilevel"/>
    <w:tmpl w:val="5D4A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232460">
    <w:abstractNumId w:val="16"/>
  </w:num>
  <w:num w:numId="2" w16cid:durableId="1055814983">
    <w:abstractNumId w:val="7"/>
  </w:num>
  <w:num w:numId="3" w16cid:durableId="1670326253">
    <w:abstractNumId w:val="6"/>
  </w:num>
  <w:num w:numId="4" w16cid:durableId="1438328626">
    <w:abstractNumId w:val="5"/>
  </w:num>
  <w:num w:numId="5" w16cid:durableId="1958635007">
    <w:abstractNumId w:val="4"/>
  </w:num>
  <w:num w:numId="6" w16cid:durableId="1890995064">
    <w:abstractNumId w:val="8"/>
  </w:num>
  <w:num w:numId="7" w16cid:durableId="1773432738">
    <w:abstractNumId w:val="3"/>
  </w:num>
  <w:num w:numId="8" w16cid:durableId="1944798015">
    <w:abstractNumId w:val="2"/>
  </w:num>
  <w:num w:numId="9" w16cid:durableId="1046830202">
    <w:abstractNumId w:val="1"/>
  </w:num>
  <w:num w:numId="10" w16cid:durableId="97339011">
    <w:abstractNumId w:val="0"/>
  </w:num>
  <w:num w:numId="11" w16cid:durableId="145710164">
    <w:abstractNumId w:val="17"/>
  </w:num>
  <w:num w:numId="12" w16cid:durableId="288587558">
    <w:abstractNumId w:val="10"/>
  </w:num>
  <w:num w:numId="13" w16cid:durableId="1371343858">
    <w:abstractNumId w:val="13"/>
  </w:num>
  <w:num w:numId="14" w16cid:durableId="1608385673">
    <w:abstractNumId w:val="11"/>
  </w:num>
  <w:num w:numId="15" w16cid:durableId="432169696">
    <w:abstractNumId w:val="14"/>
  </w:num>
  <w:num w:numId="16" w16cid:durableId="546337038">
    <w:abstractNumId w:val="20"/>
  </w:num>
  <w:num w:numId="17" w16cid:durableId="151529876">
    <w:abstractNumId w:val="18"/>
  </w:num>
  <w:num w:numId="18" w16cid:durableId="1792747103">
    <w:abstractNumId w:val="19"/>
  </w:num>
  <w:num w:numId="19" w16cid:durableId="460659179">
    <w:abstractNumId w:val="22"/>
  </w:num>
  <w:num w:numId="20" w16cid:durableId="747532995">
    <w:abstractNumId w:val="21"/>
  </w:num>
  <w:num w:numId="21" w16cid:durableId="1858617071">
    <w:abstractNumId w:val="12"/>
  </w:num>
  <w:num w:numId="22" w16cid:durableId="837697727">
    <w:abstractNumId w:val="15"/>
  </w:num>
  <w:num w:numId="23" w16cid:durableId="567887283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7BE"/>
    <w:rsid w:val="00015E36"/>
    <w:rsid w:val="00020C59"/>
    <w:rsid w:val="000317CB"/>
    <w:rsid w:val="00036283"/>
    <w:rsid w:val="00040D5E"/>
    <w:rsid w:val="00041962"/>
    <w:rsid w:val="0004793E"/>
    <w:rsid w:val="00047D9B"/>
    <w:rsid w:val="0006178B"/>
    <w:rsid w:val="0006777D"/>
    <w:rsid w:val="00091FE6"/>
    <w:rsid w:val="00095257"/>
    <w:rsid w:val="000A33B0"/>
    <w:rsid w:val="000B3953"/>
    <w:rsid w:val="000B427D"/>
    <w:rsid w:val="000B4F8E"/>
    <w:rsid w:val="000B63B3"/>
    <w:rsid w:val="000C5FCB"/>
    <w:rsid w:val="000C6315"/>
    <w:rsid w:val="000C653F"/>
    <w:rsid w:val="000D189E"/>
    <w:rsid w:val="000F0852"/>
    <w:rsid w:val="0010522A"/>
    <w:rsid w:val="001113B0"/>
    <w:rsid w:val="001141DB"/>
    <w:rsid w:val="00121605"/>
    <w:rsid w:val="00124956"/>
    <w:rsid w:val="00135F13"/>
    <w:rsid w:val="0014228F"/>
    <w:rsid w:val="00143117"/>
    <w:rsid w:val="00146A17"/>
    <w:rsid w:val="00146E4E"/>
    <w:rsid w:val="00152573"/>
    <w:rsid w:val="00153276"/>
    <w:rsid w:val="00155A4B"/>
    <w:rsid w:val="00162833"/>
    <w:rsid w:val="001668BF"/>
    <w:rsid w:val="00181752"/>
    <w:rsid w:val="00182632"/>
    <w:rsid w:val="001827F9"/>
    <w:rsid w:val="001A1180"/>
    <w:rsid w:val="001A148C"/>
    <w:rsid w:val="001B11B7"/>
    <w:rsid w:val="001B39DE"/>
    <w:rsid w:val="001C1A07"/>
    <w:rsid w:val="001C7396"/>
    <w:rsid w:val="001D0949"/>
    <w:rsid w:val="001D25E7"/>
    <w:rsid w:val="001D54F3"/>
    <w:rsid w:val="001D6057"/>
    <w:rsid w:val="001E0110"/>
    <w:rsid w:val="001E05C0"/>
    <w:rsid w:val="001E1110"/>
    <w:rsid w:val="001E1E51"/>
    <w:rsid w:val="001E3502"/>
    <w:rsid w:val="001F18E4"/>
    <w:rsid w:val="00200E77"/>
    <w:rsid w:val="00201103"/>
    <w:rsid w:val="00202DF4"/>
    <w:rsid w:val="00203499"/>
    <w:rsid w:val="00203BFA"/>
    <w:rsid w:val="002101AD"/>
    <w:rsid w:val="0021435C"/>
    <w:rsid w:val="00216B82"/>
    <w:rsid w:val="002214B6"/>
    <w:rsid w:val="002234F7"/>
    <w:rsid w:val="002340F6"/>
    <w:rsid w:val="00235FB2"/>
    <w:rsid w:val="002365F2"/>
    <w:rsid w:val="0023668F"/>
    <w:rsid w:val="00237548"/>
    <w:rsid w:val="0023765E"/>
    <w:rsid w:val="00240DF4"/>
    <w:rsid w:val="0024197D"/>
    <w:rsid w:val="00244CDC"/>
    <w:rsid w:val="002465FC"/>
    <w:rsid w:val="0025048D"/>
    <w:rsid w:val="0025172B"/>
    <w:rsid w:val="002562CF"/>
    <w:rsid w:val="00263051"/>
    <w:rsid w:val="00270AB3"/>
    <w:rsid w:val="00277EDE"/>
    <w:rsid w:val="002908E5"/>
    <w:rsid w:val="00290CC6"/>
    <w:rsid w:val="00291561"/>
    <w:rsid w:val="00295729"/>
    <w:rsid w:val="002B4012"/>
    <w:rsid w:val="002B4FCA"/>
    <w:rsid w:val="002B5FC3"/>
    <w:rsid w:val="002C4DEE"/>
    <w:rsid w:val="002C7DD3"/>
    <w:rsid w:val="002E183F"/>
    <w:rsid w:val="002E2F6C"/>
    <w:rsid w:val="002E469B"/>
    <w:rsid w:val="002E7AF3"/>
    <w:rsid w:val="002F30E3"/>
    <w:rsid w:val="002F3422"/>
    <w:rsid w:val="00315DC2"/>
    <w:rsid w:val="0031647E"/>
    <w:rsid w:val="00321B81"/>
    <w:rsid w:val="00322861"/>
    <w:rsid w:val="003308D2"/>
    <w:rsid w:val="00334C19"/>
    <w:rsid w:val="0035003E"/>
    <w:rsid w:val="003503BF"/>
    <w:rsid w:val="0035335A"/>
    <w:rsid w:val="00356B4A"/>
    <w:rsid w:val="00357017"/>
    <w:rsid w:val="00360368"/>
    <w:rsid w:val="0036586C"/>
    <w:rsid w:val="003659E9"/>
    <w:rsid w:val="003661BB"/>
    <w:rsid w:val="00367CE8"/>
    <w:rsid w:val="003858A9"/>
    <w:rsid w:val="00391772"/>
    <w:rsid w:val="00391D3E"/>
    <w:rsid w:val="003A11DA"/>
    <w:rsid w:val="003B0391"/>
    <w:rsid w:val="003B5B3D"/>
    <w:rsid w:val="003B7190"/>
    <w:rsid w:val="003C03C5"/>
    <w:rsid w:val="003C303E"/>
    <w:rsid w:val="003C501C"/>
    <w:rsid w:val="003D4067"/>
    <w:rsid w:val="003D6004"/>
    <w:rsid w:val="003E2D26"/>
    <w:rsid w:val="003E3EB5"/>
    <w:rsid w:val="003E6300"/>
    <w:rsid w:val="003E6EAE"/>
    <w:rsid w:val="003F0031"/>
    <w:rsid w:val="003F44B0"/>
    <w:rsid w:val="004001BF"/>
    <w:rsid w:val="00403333"/>
    <w:rsid w:val="00406381"/>
    <w:rsid w:val="00417DD4"/>
    <w:rsid w:val="00433F82"/>
    <w:rsid w:val="004365EE"/>
    <w:rsid w:val="0044548F"/>
    <w:rsid w:val="00446372"/>
    <w:rsid w:val="0045044C"/>
    <w:rsid w:val="004506F9"/>
    <w:rsid w:val="00456CCF"/>
    <w:rsid w:val="0047050B"/>
    <w:rsid w:val="00471856"/>
    <w:rsid w:val="00473BD4"/>
    <w:rsid w:val="00474BA0"/>
    <w:rsid w:val="004762A7"/>
    <w:rsid w:val="0047704C"/>
    <w:rsid w:val="00481C87"/>
    <w:rsid w:val="0048208D"/>
    <w:rsid w:val="00485DF8"/>
    <w:rsid w:val="004954D6"/>
    <w:rsid w:val="004A4D73"/>
    <w:rsid w:val="004B322B"/>
    <w:rsid w:val="004B3A36"/>
    <w:rsid w:val="004D21F9"/>
    <w:rsid w:val="004D52B4"/>
    <w:rsid w:val="004D594B"/>
    <w:rsid w:val="004E3F3F"/>
    <w:rsid w:val="004F2326"/>
    <w:rsid w:val="004F269D"/>
    <w:rsid w:val="004F76F3"/>
    <w:rsid w:val="0050747C"/>
    <w:rsid w:val="00514CAC"/>
    <w:rsid w:val="00517246"/>
    <w:rsid w:val="0052314F"/>
    <w:rsid w:val="00532EAE"/>
    <w:rsid w:val="00536560"/>
    <w:rsid w:val="005368AF"/>
    <w:rsid w:val="00540212"/>
    <w:rsid w:val="00544E8A"/>
    <w:rsid w:val="00546B3F"/>
    <w:rsid w:val="00550BCF"/>
    <w:rsid w:val="0055353F"/>
    <w:rsid w:val="00555D0D"/>
    <w:rsid w:val="00562781"/>
    <w:rsid w:val="00571634"/>
    <w:rsid w:val="0058385D"/>
    <w:rsid w:val="00583B71"/>
    <w:rsid w:val="00583C3C"/>
    <w:rsid w:val="0059049A"/>
    <w:rsid w:val="0059569D"/>
    <w:rsid w:val="005A38F7"/>
    <w:rsid w:val="005A6F52"/>
    <w:rsid w:val="005C0E1E"/>
    <w:rsid w:val="005D1A0E"/>
    <w:rsid w:val="005D24DB"/>
    <w:rsid w:val="005F1248"/>
    <w:rsid w:val="005F2609"/>
    <w:rsid w:val="005F72D5"/>
    <w:rsid w:val="00607A0F"/>
    <w:rsid w:val="00624867"/>
    <w:rsid w:val="00626900"/>
    <w:rsid w:val="006302B0"/>
    <w:rsid w:val="00635885"/>
    <w:rsid w:val="0063645A"/>
    <w:rsid w:val="00645806"/>
    <w:rsid w:val="00645A75"/>
    <w:rsid w:val="00650CD1"/>
    <w:rsid w:val="00653244"/>
    <w:rsid w:val="00661803"/>
    <w:rsid w:val="00662522"/>
    <w:rsid w:val="00662BB5"/>
    <w:rsid w:val="006763F8"/>
    <w:rsid w:val="0068088A"/>
    <w:rsid w:val="00687A14"/>
    <w:rsid w:val="006907A5"/>
    <w:rsid w:val="00690E3D"/>
    <w:rsid w:val="006A4A9B"/>
    <w:rsid w:val="006A61D0"/>
    <w:rsid w:val="006B4695"/>
    <w:rsid w:val="006B4979"/>
    <w:rsid w:val="006C30C3"/>
    <w:rsid w:val="006C3259"/>
    <w:rsid w:val="006C74CB"/>
    <w:rsid w:val="006C7F1B"/>
    <w:rsid w:val="006D1F82"/>
    <w:rsid w:val="006D4CE0"/>
    <w:rsid w:val="006D57C6"/>
    <w:rsid w:val="006D7632"/>
    <w:rsid w:val="006F22E2"/>
    <w:rsid w:val="006F36C3"/>
    <w:rsid w:val="006F7190"/>
    <w:rsid w:val="007012FC"/>
    <w:rsid w:val="0070718E"/>
    <w:rsid w:val="007141A6"/>
    <w:rsid w:val="007145A4"/>
    <w:rsid w:val="00720A44"/>
    <w:rsid w:val="00727E84"/>
    <w:rsid w:val="00732A07"/>
    <w:rsid w:val="00735940"/>
    <w:rsid w:val="00744AEB"/>
    <w:rsid w:val="007459BD"/>
    <w:rsid w:val="007467F6"/>
    <w:rsid w:val="007512C8"/>
    <w:rsid w:val="00761C53"/>
    <w:rsid w:val="00763449"/>
    <w:rsid w:val="00763E46"/>
    <w:rsid w:val="0077111D"/>
    <w:rsid w:val="007824E9"/>
    <w:rsid w:val="00791AA6"/>
    <w:rsid w:val="007930CD"/>
    <w:rsid w:val="007A1BDD"/>
    <w:rsid w:val="007A2A26"/>
    <w:rsid w:val="007A540A"/>
    <w:rsid w:val="007A64CD"/>
    <w:rsid w:val="007A7CFA"/>
    <w:rsid w:val="007B4A20"/>
    <w:rsid w:val="007C1113"/>
    <w:rsid w:val="007C13A9"/>
    <w:rsid w:val="007C398D"/>
    <w:rsid w:val="007C3D4E"/>
    <w:rsid w:val="007C587A"/>
    <w:rsid w:val="007C7D87"/>
    <w:rsid w:val="007D0C27"/>
    <w:rsid w:val="007D7D37"/>
    <w:rsid w:val="007E0C3F"/>
    <w:rsid w:val="007E3761"/>
    <w:rsid w:val="007E4E17"/>
    <w:rsid w:val="007E759A"/>
    <w:rsid w:val="007F6BF6"/>
    <w:rsid w:val="007F74E8"/>
    <w:rsid w:val="007F7CBE"/>
    <w:rsid w:val="00803802"/>
    <w:rsid w:val="00805A4E"/>
    <w:rsid w:val="00811BFB"/>
    <w:rsid w:val="00811F26"/>
    <w:rsid w:val="00814486"/>
    <w:rsid w:val="00834266"/>
    <w:rsid w:val="008375D6"/>
    <w:rsid w:val="008419EC"/>
    <w:rsid w:val="008446F8"/>
    <w:rsid w:val="00853173"/>
    <w:rsid w:val="00855DE9"/>
    <w:rsid w:val="00857331"/>
    <w:rsid w:val="008627F0"/>
    <w:rsid w:val="00865AAC"/>
    <w:rsid w:val="00874528"/>
    <w:rsid w:val="0087659E"/>
    <w:rsid w:val="008777C0"/>
    <w:rsid w:val="008809EF"/>
    <w:rsid w:val="00883B4C"/>
    <w:rsid w:val="008901B5"/>
    <w:rsid w:val="008936F2"/>
    <w:rsid w:val="00896619"/>
    <w:rsid w:val="0089692B"/>
    <w:rsid w:val="00897784"/>
    <w:rsid w:val="008A08CF"/>
    <w:rsid w:val="008A53D7"/>
    <w:rsid w:val="008B110B"/>
    <w:rsid w:val="008B56AA"/>
    <w:rsid w:val="008C3F6F"/>
    <w:rsid w:val="008C63ED"/>
    <w:rsid w:val="008D416A"/>
    <w:rsid w:val="008E61C8"/>
    <w:rsid w:val="008F7499"/>
    <w:rsid w:val="0090246D"/>
    <w:rsid w:val="0090606A"/>
    <w:rsid w:val="00906566"/>
    <w:rsid w:val="00910997"/>
    <w:rsid w:val="009173D7"/>
    <w:rsid w:val="00924011"/>
    <w:rsid w:val="00930319"/>
    <w:rsid w:val="009325B7"/>
    <w:rsid w:val="00942B8F"/>
    <w:rsid w:val="009430ED"/>
    <w:rsid w:val="00943342"/>
    <w:rsid w:val="00946ECA"/>
    <w:rsid w:val="009531D6"/>
    <w:rsid w:val="009550F6"/>
    <w:rsid w:val="00962F4B"/>
    <w:rsid w:val="00963C14"/>
    <w:rsid w:val="00973299"/>
    <w:rsid w:val="00974D13"/>
    <w:rsid w:val="0097752F"/>
    <w:rsid w:val="00984140"/>
    <w:rsid w:val="00986D1B"/>
    <w:rsid w:val="009A121B"/>
    <w:rsid w:val="009A4F92"/>
    <w:rsid w:val="009B119F"/>
    <w:rsid w:val="009B224D"/>
    <w:rsid w:val="009C03F7"/>
    <w:rsid w:val="009C1C80"/>
    <w:rsid w:val="009C4EDB"/>
    <w:rsid w:val="009C71BF"/>
    <w:rsid w:val="009D1E5C"/>
    <w:rsid w:val="009D3D78"/>
    <w:rsid w:val="009D7EA8"/>
    <w:rsid w:val="009E1E7F"/>
    <w:rsid w:val="009E337C"/>
    <w:rsid w:val="009F65A8"/>
    <w:rsid w:val="00A01F6A"/>
    <w:rsid w:val="00A11B2C"/>
    <w:rsid w:val="00A17284"/>
    <w:rsid w:val="00A23E48"/>
    <w:rsid w:val="00A27990"/>
    <w:rsid w:val="00A3353E"/>
    <w:rsid w:val="00A4272B"/>
    <w:rsid w:val="00A56E4B"/>
    <w:rsid w:val="00A601C0"/>
    <w:rsid w:val="00A61501"/>
    <w:rsid w:val="00A66C39"/>
    <w:rsid w:val="00A673D0"/>
    <w:rsid w:val="00A67D06"/>
    <w:rsid w:val="00A709B4"/>
    <w:rsid w:val="00A7421E"/>
    <w:rsid w:val="00A75933"/>
    <w:rsid w:val="00A764FA"/>
    <w:rsid w:val="00A863D7"/>
    <w:rsid w:val="00A8644E"/>
    <w:rsid w:val="00A92653"/>
    <w:rsid w:val="00A92CB6"/>
    <w:rsid w:val="00A939A9"/>
    <w:rsid w:val="00AA02BB"/>
    <w:rsid w:val="00AA7461"/>
    <w:rsid w:val="00AB1CA6"/>
    <w:rsid w:val="00AB6660"/>
    <w:rsid w:val="00AC3DED"/>
    <w:rsid w:val="00AD4D53"/>
    <w:rsid w:val="00AD7EF8"/>
    <w:rsid w:val="00AE5042"/>
    <w:rsid w:val="00AE5FA3"/>
    <w:rsid w:val="00AF0113"/>
    <w:rsid w:val="00AF516E"/>
    <w:rsid w:val="00B04303"/>
    <w:rsid w:val="00B068D7"/>
    <w:rsid w:val="00B07992"/>
    <w:rsid w:val="00B11074"/>
    <w:rsid w:val="00B12549"/>
    <w:rsid w:val="00B15429"/>
    <w:rsid w:val="00B212EB"/>
    <w:rsid w:val="00B21FFF"/>
    <w:rsid w:val="00B30E04"/>
    <w:rsid w:val="00B41894"/>
    <w:rsid w:val="00B41C9D"/>
    <w:rsid w:val="00B44D9A"/>
    <w:rsid w:val="00B4621A"/>
    <w:rsid w:val="00B53D1F"/>
    <w:rsid w:val="00B55513"/>
    <w:rsid w:val="00B56F26"/>
    <w:rsid w:val="00B62CD8"/>
    <w:rsid w:val="00B74A79"/>
    <w:rsid w:val="00B766DC"/>
    <w:rsid w:val="00B7682B"/>
    <w:rsid w:val="00B773A9"/>
    <w:rsid w:val="00B817AB"/>
    <w:rsid w:val="00B96BA5"/>
    <w:rsid w:val="00BA4368"/>
    <w:rsid w:val="00BA5A96"/>
    <w:rsid w:val="00BA6D35"/>
    <w:rsid w:val="00BB20B4"/>
    <w:rsid w:val="00BD2240"/>
    <w:rsid w:val="00BE0897"/>
    <w:rsid w:val="00BE0B97"/>
    <w:rsid w:val="00BE4AC6"/>
    <w:rsid w:val="00BF243F"/>
    <w:rsid w:val="00BF54A1"/>
    <w:rsid w:val="00BF7E79"/>
    <w:rsid w:val="00C17023"/>
    <w:rsid w:val="00C25FBF"/>
    <w:rsid w:val="00C2769B"/>
    <w:rsid w:val="00C31746"/>
    <w:rsid w:val="00C32385"/>
    <w:rsid w:val="00C34CD3"/>
    <w:rsid w:val="00C35813"/>
    <w:rsid w:val="00C605CE"/>
    <w:rsid w:val="00C60E0D"/>
    <w:rsid w:val="00C70C09"/>
    <w:rsid w:val="00C728AD"/>
    <w:rsid w:val="00C7335E"/>
    <w:rsid w:val="00C75D9D"/>
    <w:rsid w:val="00C860FC"/>
    <w:rsid w:val="00C86F7C"/>
    <w:rsid w:val="00C90B40"/>
    <w:rsid w:val="00C91EC5"/>
    <w:rsid w:val="00C93446"/>
    <w:rsid w:val="00C96BF9"/>
    <w:rsid w:val="00CA04E9"/>
    <w:rsid w:val="00CA20C5"/>
    <w:rsid w:val="00CA47E5"/>
    <w:rsid w:val="00CA7742"/>
    <w:rsid w:val="00CB628C"/>
    <w:rsid w:val="00CC210B"/>
    <w:rsid w:val="00CC210F"/>
    <w:rsid w:val="00CD4E8A"/>
    <w:rsid w:val="00CE451B"/>
    <w:rsid w:val="00CE63C3"/>
    <w:rsid w:val="00CE64AF"/>
    <w:rsid w:val="00CE779B"/>
    <w:rsid w:val="00CF3DD4"/>
    <w:rsid w:val="00CF48F5"/>
    <w:rsid w:val="00CF4EC4"/>
    <w:rsid w:val="00CF5A6F"/>
    <w:rsid w:val="00D05204"/>
    <w:rsid w:val="00D0779B"/>
    <w:rsid w:val="00D13DD9"/>
    <w:rsid w:val="00D20AE2"/>
    <w:rsid w:val="00D246FF"/>
    <w:rsid w:val="00D273B3"/>
    <w:rsid w:val="00D304A9"/>
    <w:rsid w:val="00D308DA"/>
    <w:rsid w:val="00D352FB"/>
    <w:rsid w:val="00D41CAC"/>
    <w:rsid w:val="00D535D9"/>
    <w:rsid w:val="00D57673"/>
    <w:rsid w:val="00D6025E"/>
    <w:rsid w:val="00D673F9"/>
    <w:rsid w:val="00D737D8"/>
    <w:rsid w:val="00D74561"/>
    <w:rsid w:val="00D75AC3"/>
    <w:rsid w:val="00D76938"/>
    <w:rsid w:val="00D76A99"/>
    <w:rsid w:val="00D8252A"/>
    <w:rsid w:val="00D84E86"/>
    <w:rsid w:val="00DA10A0"/>
    <w:rsid w:val="00DA5336"/>
    <w:rsid w:val="00DA7D2B"/>
    <w:rsid w:val="00DB2ACB"/>
    <w:rsid w:val="00DC2BC7"/>
    <w:rsid w:val="00DD68F4"/>
    <w:rsid w:val="00DD6B9A"/>
    <w:rsid w:val="00DE035F"/>
    <w:rsid w:val="00DF1345"/>
    <w:rsid w:val="00DF147E"/>
    <w:rsid w:val="00DF2192"/>
    <w:rsid w:val="00E014B6"/>
    <w:rsid w:val="00E018A0"/>
    <w:rsid w:val="00E06AB2"/>
    <w:rsid w:val="00E11FF0"/>
    <w:rsid w:val="00E1417D"/>
    <w:rsid w:val="00E24117"/>
    <w:rsid w:val="00E244D8"/>
    <w:rsid w:val="00E27DAF"/>
    <w:rsid w:val="00E32177"/>
    <w:rsid w:val="00E43BDD"/>
    <w:rsid w:val="00E472C3"/>
    <w:rsid w:val="00E6277D"/>
    <w:rsid w:val="00E6490C"/>
    <w:rsid w:val="00E77353"/>
    <w:rsid w:val="00E8130A"/>
    <w:rsid w:val="00E87A7E"/>
    <w:rsid w:val="00E87C52"/>
    <w:rsid w:val="00E96D19"/>
    <w:rsid w:val="00E97AB1"/>
    <w:rsid w:val="00EA3745"/>
    <w:rsid w:val="00EA4B57"/>
    <w:rsid w:val="00EA59A6"/>
    <w:rsid w:val="00EA5BE2"/>
    <w:rsid w:val="00EA6ED6"/>
    <w:rsid w:val="00EB11E2"/>
    <w:rsid w:val="00ED18BF"/>
    <w:rsid w:val="00ED6479"/>
    <w:rsid w:val="00ED79DD"/>
    <w:rsid w:val="00ED7E07"/>
    <w:rsid w:val="00EE25E4"/>
    <w:rsid w:val="00EE31C8"/>
    <w:rsid w:val="00EE79EA"/>
    <w:rsid w:val="00EF14A7"/>
    <w:rsid w:val="00EF3841"/>
    <w:rsid w:val="00EF62FF"/>
    <w:rsid w:val="00EF6644"/>
    <w:rsid w:val="00F036D5"/>
    <w:rsid w:val="00F23DB1"/>
    <w:rsid w:val="00F24BEB"/>
    <w:rsid w:val="00F26208"/>
    <w:rsid w:val="00F318DE"/>
    <w:rsid w:val="00F40DAF"/>
    <w:rsid w:val="00F42DB5"/>
    <w:rsid w:val="00F43522"/>
    <w:rsid w:val="00F43AE2"/>
    <w:rsid w:val="00F649AF"/>
    <w:rsid w:val="00F66E0C"/>
    <w:rsid w:val="00F7454F"/>
    <w:rsid w:val="00F75B39"/>
    <w:rsid w:val="00F76D8B"/>
    <w:rsid w:val="00F814CB"/>
    <w:rsid w:val="00F84105"/>
    <w:rsid w:val="00F95DBD"/>
    <w:rsid w:val="00FB092A"/>
    <w:rsid w:val="00FC1FF1"/>
    <w:rsid w:val="00FC2125"/>
    <w:rsid w:val="00FD7DB2"/>
    <w:rsid w:val="00FE567A"/>
    <w:rsid w:val="00FE7CF5"/>
    <w:rsid w:val="00F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4E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  <w:style w:type="character" w:customStyle="1" w:styleId="screenreader-only">
    <w:name w:val="screenreader-only"/>
    <w:basedOn w:val="DefaultParagraphFont"/>
    <w:rsid w:val="00061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uchengz1.sgedu.site/project3/order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uchengz1.sgedu.site/project3/products.php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415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Zhang, Yucheng</cp:lastModifiedBy>
  <cp:revision>118</cp:revision>
  <cp:lastPrinted>2019-03-26T17:28:00Z</cp:lastPrinted>
  <dcterms:created xsi:type="dcterms:W3CDTF">2023-07-21T13:55:00Z</dcterms:created>
  <dcterms:modified xsi:type="dcterms:W3CDTF">2025-11-11T16:35:00Z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59f27903591a3f32e3f0a8637d4ea35756c201a8fedb36cd1fcc2c20350f78d0</vt:lpwstr>
  </property>
</Properties>
</file>